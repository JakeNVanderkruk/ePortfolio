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hyperlink r:id="rId9" w:history="1">
                                <w:r w:rsidR="000462C4">
                                  <w:rPr>
                                    <w:rStyle w:val="Hyperlink"/>
                                    <w:rFonts w:asciiTheme="minorHAnsi" w:hAnsi="Cambria" w:cstheme="minorBidi"/>
                                    <w:color w:val="000000" w:themeColor="text1"/>
                                    <w:kern w:val="24"/>
                                    <w:sz w:val="14"/>
                                    <w:szCs w:val="14"/>
                                  </w:rPr>
                                  <w:t>CC 2.0 BY Matthew</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134A13"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7F119B"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r w:rsidR="000462C4">
                                  <w:rPr>
                                    <w:rStyle w:val="Hyperlink"/>
                                    <w:rFonts w:asciiTheme="minorHAnsi" w:hAnsi="Cambria" w:cstheme="minorBidi"/>
                                    <w:color w:val="000000" w:themeColor="text1"/>
                                    <w:kern w:val="24"/>
                                    <w:sz w:val="10"/>
                                    <w:szCs w:val="10"/>
                                  </w:rPr>
                                  <w:t>Unported</w:t>
                                </w:r>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134A13"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7F119B"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r w:rsidR="000462C4">
                                  <w:rPr>
                                    <w:rStyle w:val="Hyperlink"/>
                                    <w:rFonts w:asciiTheme="minorHAnsi" w:hAnsi="Cambria" w:cstheme="minorBidi"/>
                                    <w:color w:val="000000" w:themeColor="text1"/>
                                    <w:kern w:val="24"/>
                                    <w:sz w:val="12"/>
                                    <w:szCs w:val="12"/>
                                  </w:rPr>
                                  <w:t>Superawesomevectors</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134A13"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7F119B"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134A13"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7F119B"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134A13"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  “I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381ADEB0"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4C09B9">
            <w:t>Jake Vanderkruk 12093426</w:t>
          </w:r>
        </w:sdtContent>
      </w:sdt>
    </w:p>
    <w:p w14:paraId="54209BFB" w14:textId="1384E091"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4C09B9">
            <w:t>Joel Rothlisberger</w:t>
          </w:r>
          <w:r w:rsidR="007F119B">
            <w:t xml:space="preserve"> 12188569</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7F119B"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1F3791DB" w:rsidR="001B199A" w:rsidRDefault="007F119B" w:rsidP="001B199A">
      <w:sdt>
        <w:sdtPr>
          <w:id w:val="1189497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Compromise</w:t>
      </w:r>
    </w:p>
    <w:p w14:paraId="61B8F103" w14:textId="4E184F0D" w:rsidR="001B199A" w:rsidRDefault="007F119B"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3CE81104" w:rsidR="001B199A" w:rsidRDefault="007F119B" w:rsidP="001B199A">
      <w:sdt>
        <w:sdtPr>
          <w:id w:val="608861311"/>
          <w14:checkbox>
            <w14:checked w14:val="1"/>
            <w14:checkedState w14:val="2612" w14:font="MS Gothic"/>
            <w14:uncheckedState w14:val="2610" w14:font="MS Gothic"/>
          </w14:checkbox>
        </w:sdtPr>
        <w:sdtEndPr/>
        <w:sdtContent>
          <w:r w:rsidR="00EC5E42">
            <w:rPr>
              <w:rFonts w:ascii="MS Gothic" w:eastAsia="MS Gothic" w:hAnsi="MS Gothic" w:hint="eastAsia"/>
            </w:rPr>
            <w:t>☒</w:t>
          </w:r>
        </w:sdtContent>
      </w:sdt>
      <w:r w:rsidR="001B199A">
        <w:t>Collaborate/Confront</w:t>
      </w:r>
    </w:p>
    <w:p w14:paraId="7F0C67FD" w14:textId="619E0D99" w:rsidR="001B199A" w:rsidRDefault="007F119B"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01170D78" w:rsidR="00A40276" w:rsidRDefault="00EC5E42" w:rsidP="00A40276">
          <w:r>
            <w:t xml:space="preserve">Collaborate/Confront was the chosen conflict management strategy </w:t>
          </w:r>
          <w:r w:rsidR="00AD1A16">
            <w:t xml:space="preserve">as the report is a team effort and requires work from both Jane and Joe. The other conflict management strategies would lead to shattered relations between Jane and Joe, </w:t>
          </w:r>
          <w:r w:rsidR="002A2986">
            <w:t xml:space="preserve">as well as </w:t>
          </w:r>
          <w:r w:rsidR="00AD1A16">
            <w:t xml:space="preserve">potentially </w:t>
          </w:r>
          <w:r w:rsidR="002A2986">
            <w:t xml:space="preserve">leaving </w:t>
          </w:r>
          <w:r w:rsidR="00AD1A16">
            <w:t xml:space="preserve">Jane </w:t>
          </w:r>
          <w:r w:rsidR="002A2986">
            <w:t xml:space="preserve">to complete </w:t>
          </w:r>
          <w:r w:rsidR="00AD1A16">
            <w:t>the report herself</w:t>
          </w:r>
          <w:r w:rsidR="002A2986">
            <w:t>.</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77777777"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3EAF1491" w:rsidR="00572E9B" w:rsidRDefault="00D52520" w:rsidP="00572E9B">
          <w:r>
            <w:t xml:space="preserve">Jane could start the conversation by updating Joe regarding her progress on the report that is due today, whilst also requesting his progress on the report. </w:t>
          </w:r>
          <w:r w:rsidR="002A2986">
            <w:t>This is a reasonable way for Jane to start the conversation with Joe, as his response to his progress on the report will determine if there is a conflict.</w:t>
          </w:r>
        </w:p>
      </w:sdtContent>
    </w:sdt>
    <w:p w14:paraId="34E5CC09" w14:textId="77777777" w:rsidR="00572E9B" w:rsidRDefault="00572E9B" w:rsidP="00572E9B"/>
    <w:p w14:paraId="6BB59ACB" w14:textId="77777777" w:rsidR="00572E9B" w:rsidRDefault="00572E9B" w:rsidP="00572E9B"/>
    <w:p w14:paraId="4332A797" w14:textId="6ED13A47"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sdt>
      <w:sdtPr>
        <w:id w:val="1078561435"/>
        <w:placeholder>
          <w:docPart w:val="DefaultPlaceholder_-1854013440"/>
        </w:placeholder>
      </w:sdtPr>
      <w:sdtEndPr/>
      <w:sdtContent>
        <w:p w14:paraId="19C7DB25" w14:textId="6782EE4E" w:rsidR="00572E9B" w:rsidRDefault="00D52520" w:rsidP="0016251F">
          <w:r>
            <w:t>The initial purpose of the discussion is to gather Joe’s progress on the executive summary of the report. The conflict arises when Joe informs Jane that he has not completed the executive summary. Questions that Jane could ask to determine Joe’s perspective include: “</w:t>
          </w:r>
          <w:r w:rsidR="00AC4997">
            <w:t>Why didn’t you complete the executive summary?</w:t>
          </w:r>
          <w:r>
            <w:t>”</w:t>
          </w:r>
          <w:r w:rsidR="00AC4997">
            <w:t xml:space="preserve"> “</w:t>
          </w:r>
          <w:r w:rsidR="002A2986">
            <w:t>Is there a reason why you felt you couldn’t tell me sooner</w:t>
          </w:r>
          <w:r w:rsidR="003325AB">
            <w:t>?</w:t>
          </w:r>
          <w:r w:rsidR="00AC4997">
            <w:t>”</w:t>
          </w:r>
        </w:p>
      </w:sdtContent>
    </w:sdt>
    <w:p w14:paraId="565959A3" w14:textId="77777777" w:rsidR="00572E9B" w:rsidRDefault="00572E9B" w:rsidP="0016251F"/>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52DC9DA8" w14:textId="7B85D391" w:rsidR="00AC4997" w:rsidRDefault="00AC4997" w:rsidP="00A51EDE">
          <w:r>
            <w:t>Jane -</w:t>
          </w:r>
          <w:r w:rsidR="003325AB">
            <w:t xml:space="preserve"> </w:t>
          </w:r>
          <w:r>
            <w:t>I feel frustrated when you don’t complete your share of the report, because it puts more stress on my shoulders. I would like to see you complete your share of the report.</w:t>
          </w:r>
        </w:p>
        <w:p w14:paraId="0A437FEC" w14:textId="34AA89EB" w:rsidR="00AC4997" w:rsidRDefault="00615167" w:rsidP="00A51EDE">
          <w:r>
            <w:t xml:space="preserve">Joe – I feel </w:t>
          </w:r>
          <w:r w:rsidR="003325AB">
            <w:t>unheard when you don’t understand my situation, because it makes me feel undervalued. I would like you to hear and understand what I am going through.</w:t>
          </w:r>
        </w:p>
        <w:p w14:paraId="4B55B03C" w14:textId="07012B09" w:rsidR="005C1481" w:rsidRDefault="007F119B" w:rsidP="00A51EDE"/>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sdtContent>
        <w:p w14:paraId="00CBDB57" w14:textId="63D46566" w:rsidR="003B355E" w:rsidRDefault="00615167" w:rsidP="00B071BB">
          <w:r>
            <w:t xml:space="preserve">Joe’s daughter </w:t>
          </w:r>
          <w:r w:rsidR="003325AB">
            <w:t>has been ill for the duration of the report, he was unable to complete the executive summary by the deadline because he needed to look after her.</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4FE42BC" w14:textId="74209113" w:rsidR="003B355E" w:rsidRDefault="0052417B" w:rsidP="00F12C12">
          <w:r>
            <w:t>F</w:t>
          </w:r>
          <w:r w:rsidR="00D649CD">
            <w:t xml:space="preserve">rom what you’ve told me, you </w:t>
          </w:r>
          <w:r>
            <w:t xml:space="preserve">needed to look </w:t>
          </w:r>
          <w:r w:rsidR="00D649CD">
            <w:t>after your daughter</w:t>
          </w:r>
          <w:r>
            <w:t xml:space="preserve"> while she was ill,</w:t>
          </w:r>
          <w:r w:rsidR="00D649CD">
            <w:t xml:space="preserve"> which affected your ability to finish your share of the report</w:t>
          </w:r>
          <w:r>
            <w:t xml:space="preserve"> before the deadline.</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04643CB5" w:rsidR="00BC7236" w:rsidRDefault="00D649CD" w:rsidP="00021FA3">
          <w:r>
            <w:t xml:space="preserve">I’m sorry to hear about your daughter, I understand how hard it can be to prioritise work </w:t>
          </w:r>
          <w:r w:rsidR="0094150B">
            <w:t xml:space="preserve">when there are urgent </w:t>
          </w:r>
          <w:r>
            <w:t>family</w:t>
          </w:r>
          <w:r w:rsidR="0094150B">
            <w:t xml:space="preserve"> matters</w:t>
          </w:r>
          <w:r>
            <w:t>.</w:t>
          </w:r>
          <w:r w:rsidR="0094150B">
            <w:t xml:space="preserve"> </w:t>
          </w:r>
          <w:r w:rsidR="0052417B">
            <w:t xml:space="preserve"> </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151B4ECB" w14:textId="37D0D372" w:rsidR="00BC7236" w:rsidRDefault="00D649CD" w:rsidP="00ED0C76">
          <w:r>
            <w:t xml:space="preserve">Joe – I’m sorry that I didn’t </w:t>
          </w:r>
          <w:r w:rsidR="003B777E">
            <w:t>communicate</w:t>
          </w:r>
          <w:r>
            <w:t xml:space="preserve"> this to you sooner, </w:t>
          </w:r>
          <w:r w:rsidR="003B777E">
            <w:t xml:space="preserve">it was unprofessional of me to </w:t>
          </w:r>
          <w:r w:rsidR="0094150B">
            <w:t>leave it this late</w:t>
          </w:r>
          <w:r w:rsidR="003B777E">
            <w:t>.</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p w14:paraId="7E9CFB2E" w14:textId="729C778C" w:rsidR="0013641A" w:rsidRDefault="00847199" w:rsidP="0016251F">
      <w:r>
        <w:t>“I think brainstorming ideas to get this executive summary finished and delivered on time is a great idea, is that something you would be interested in?”</w:t>
      </w:r>
    </w:p>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id w:val="1392391084"/>
        <w:placeholder>
          <w:docPart w:val="DefaultPlaceholder_-1854013440"/>
        </w:placeholder>
      </w:sdtPr>
      <w:sdtEndPr/>
      <w:sdtContent>
        <w:p w14:paraId="777F39D4" w14:textId="2685C230" w:rsidR="0013641A" w:rsidRDefault="00356521" w:rsidP="0016251F">
          <w:r>
            <w:t>Jane and Joe need</w:t>
          </w:r>
          <w:r w:rsidR="00A00D95">
            <w:t xml:space="preserve"> brainstorm</w:t>
          </w:r>
          <w:r>
            <w:t xml:space="preserve"> to identify</w:t>
          </w:r>
          <w:r w:rsidR="00707409">
            <w:t xml:space="preserve"> </w:t>
          </w:r>
          <w:r>
            <w:t>the best solution that accommodates both of their needs.</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5B321FBE" w14:textId="21D74D5B" w:rsidR="00707409" w:rsidRDefault="00F87BC5" w:rsidP="00BE4F37">
          <w:r>
            <w:t>Jane can resolve the conflict by ensuring that both Joe and she feel heard and understood by each other to achieve better communication in current and future collaborations and finish the report together by the deadline.</w:t>
          </w:r>
        </w:p>
        <w:p w14:paraId="1C7C1298" w14:textId="7DB9C7C7" w:rsidR="0013641A" w:rsidRDefault="00D84EFA" w:rsidP="00BE4F37">
          <w:r>
            <w:t xml:space="preserve">Jane – “I’m glad that we have found a solution that benefits both of us, I believe we will be able to </w:t>
          </w:r>
          <w:r w:rsidR="00707409">
            <w:t xml:space="preserve">finish the report together and </w:t>
          </w:r>
          <w:r>
            <w:t>communicate</w:t>
          </w:r>
          <w:r w:rsidR="00707409">
            <w:t xml:space="preserve"> issues more clearly </w:t>
          </w:r>
          <w:r>
            <w:t>in the future”</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1864CF67" w:rsidR="0064712A" w:rsidRDefault="00D84EFA" w:rsidP="00B85CB9">
          <w:r>
            <w:t xml:space="preserve">Joe could give a physical gift such as chocolates as a gesture </w:t>
          </w:r>
          <w:r w:rsidR="00215613">
            <w:t>of gratitude, as well as communicate verbally to Jane how he feels. Such as “I really appreciate your work on the report, and your understanding of my situation.”</w:t>
          </w:r>
        </w:p>
      </w:sdtContent>
    </w:sdt>
    <w:p w14:paraId="25DCA81B" w14:textId="77777777" w:rsidR="0064712A" w:rsidRDefault="0064712A" w:rsidP="00B85CB9"/>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76A407F2" w:rsidR="00E42C37" w:rsidRDefault="00215613" w:rsidP="000975F6">
          <w:r>
            <w:t xml:space="preserve">Jane can let Joe know she is listening whilst he is talking through appropriate eye </w:t>
          </w:r>
          <w:r w:rsidR="004832CC">
            <w:t>contact; non-verbal</w:t>
          </w:r>
          <w:r>
            <w:t xml:space="preserve"> gestures </w:t>
          </w:r>
          <w:r w:rsidR="004832CC">
            <w:t>and avoiding interruptions to Joe while he is talking</w:t>
          </w:r>
          <w:r>
            <w:t>.</w:t>
          </w:r>
        </w:p>
      </w:sdtContent>
    </w:sdt>
    <w:p w14:paraId="5044F5BF" w14:textId="16A58EB2" w:rsidR="00B33478" w:rsidRDefault="00B33478" w:rsidP="0016251F"/>
    <w:p w14:paraId="685FFF6E" w14:textId="77777777" w:rsidR="00706EAB" w:rsidRDefault="00706EAB" w:rsidP="0016251F"/>
    <w:p w14:paraId="7E474296" w14:textId="28BC749F"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sdt>
      <w:sdtPr>
        <w:id w:val="617795696"/>
        <w:placeholder>
          <w:docPart w:val="DefaultPlaceholder_-1854013440"/>
        </w:placeholder>
      </w:sdtPr>
      <w:sdtEndPr/>
      <w:sdtContent>
        <w:p w14:paraId="01DC937A" w14:textId="32E75747" w:rsidR="00E42C37" w:rsidRDefault="004832CC" w:rsidP="00401FD5">
          <w:r>
            <w:t xml:space="preserve">Jane could keep Joe attentive to the conflict by giving him the opportunity to speak, so that </w:t>
          </w:r>
          <w:r w:rsidR="00AD1A16">
            <w:t>his needs</w:t>
          </w:r>
          <w:r>
            <w:t xml:space="preserve"> can </w:t>
          </w:r>
          <w:r w:rsidR="00AD1A16">
            <w:t xml:space="preserve">be </w:t>
          </w:r>
          <w:r>
            <w:t>heard and understood</w:t>
          </w:r>
          <w:r w:rsidR="00AD1A16">
            <w:t>.</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0B147" w14:textId="77777777" w:rsidR="00163123" w:rsidRDefault="00163123" w:rsidP="00912467">
      <w:r>
        <w:separator/>
      </w:r>
    </w:p>
  </w:endnote>
  <w:endnote w:type="continuationSeparator" w:id="0">
    <w:p w14:paraId="1A0881D3" w14:textId="77777777" w:rsidR="00163123" w:rsidRDefault="00163123"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C0111" w14:textId="77777777" w:rsidR="00163123" w:rsidRDefault="00163123" w:rsidP="00912467">
      <w:r>
        <w:separator/>
      </w:r>
    </w:p>
  </w:footnote>
  <w:footnote w:type="continuationSeparator" w:id="0">
    <w:p w14:paraId="72B5698D" w14:textId="77777777" w:rsidR="00163123" w:rsidRDefault="00163123"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5BA"/>
    <w:rsid w:val="00106106"/>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201E4A"/>
    <w:rsid w:val="00210DDA"/>
    <w:rsid w:val="00211BA3"/>
    <w:rsid w:val="00211EC1"/>
    <w:rsid w:val="00215001"/>
    <w:rsid w:val="00215613"/>
    <w:rsid w:val="002239CB"/>
    <w:rsid w:val="00227305"/>
    <w:rsid w:val="00227E71"/>
    <w:rsid w:val="00236B27"/>
    <w:rsid w:val="002456B0"/>
    <w:rsid w:val="00245C09"/>
    <w:rsid w:val="00256356"/>
    <w:rsid w:val="00257387"/>
    <w:rsid w:val="00271F56"/>
    <w:rsid w:val="00273C13"/>
    <w:rsid w:val="002740DD"/>
    <w:rsid w:val="002872F0"/>
    <w:rsid w:val="002A2986"/>
    <w:rsid w:val="002A633B"/>
    <w:rsid w:val="002A7A64"/>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325AB"/>
    <w:rsid w:val="00346FAB"/>
    <w:rsid w:val="00356521"/>
    <w:rsid w:val="00361EDE"/>
    <w:rsid w:val="00363916"/>
    <w:rsid w:val="003718C8"/>
    <w:rsid w:val="003745E0"/>
    <w:rsid w:val="00380721"/>
    <w:rsid w:val="00380C27"/>
    <w:rsid w:val="0038425E"/>
    <w:rsid w:val="00385790"/>
    <w:rsid w:val="003878D5"/>
    <w:rsid w:val="00391A7F"/>
    <w:rsid w:val="003B355E"/>
    <w:rsid w:val="003B777E"/>
    <w:rsid w:val="003C33F4"/>
    <w:rsid w:val="003D0315"/>
    <w:rsid w:val="003E475C"/>
    <w:rsid w:val="003F418B"/>
    <w:rsid w:val="003F679C"/>
    <w:rsid w:val="003F6C27"/>
    <w:rsid w:val="004004B6"/>
    <w:rsid w:val="00401FD5"/>
    <w:rsid w:val="00404509"/>
    <w:rsid w:val="0041790C"/>
    <w:rsid w:val="00430625"/>
    <w:rsid w:val="00430EAE"/>
    <w:rsid w:val="004360E0"/>
    <w:rsid w:val="00437706"/>
    <w:rsid w:val="00442080"/>
    <w:rsid w:val="00443F3B"/>
    <w:rsid w:val="00454A5B"/>
    <w:rsid w:val="00455DE0"/>
    <w:rsid w:val="00462E19"/>
    <w:rsid w:val="00463A14"/>
    <w:rsid w:val="00470795"/>
    <w:rsid w:val="00473733"/>
    <w:rsid w:val="00474BB0"/>
    <w:rsid w:val="004808CD"/>
    <w:rsid w:val="00482276"/>
    <w:rsid w:val="004832CC"/>
    <w:rsid w:val="004B3C35"/>
    <w:rsid w:val="004C09B9"/>
    <w:rsid w:val="004C27A2"/>
    <w:rsid w:val="004C445B"/>
    <w:rsid w:val="0050076B"/>
    <w:rsid w:val="00500A99"/>
    <w:rsid w:val="00514F27"/>
    <w:rsid w:val="00516DFF"/>
    <w:rsid w:val="00520CB6"/>
    <w:rsid w:val="00522E9E"/>
    <w:rsid w:val="00523B77"/>
    <w:rsid w:val="0052417B"/>
    <w:rsid w:val="00537342"/>
    <w:rsid w:val="0054753D"/>
    <w:rsid w:val="005672F2"/>
    <w:rsid w:val="00567A8E"/>
    <w:rsid w:val="00572E9B"/>
    <w:rsid w:val="0057636D"/>
    <w:rsid w:val="005851BA"/>
    <w:rsid w:val="00591FB5"/>
    <w:rsid w:val="005A328A"/>
    <w:rsid w:val="005C1481"/>
    <w:rsid w:val="005D1E45"/>
    <w:rsid w:val="005D22E4"/>
    <w:rsid w:val="005E25F6"/>
    <w:rsid w:val="005E4AE4"/>
    <w:rsid w:val="005E716D"/>
    <w:rsid w:val="005E71E1"/>
    <w:rsid w:val="005E793F"/>
    <w:rsid w:val="005F6433"/>
    <w:rsid w:val="00611C58"/>
    <w:rsid w:val="006121D3"/>
    <w:rsid w:val="006148D4"/>
    <w:rsid w:val="00615167"/>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54BF"/>
    <w:rsid w:val="006D55B3"/>
    <w:rsid w:val="006E0EA6"/>
    <w:rsid w:val="006E705D"/>
    <w:rsid w:val="006F4E4A"/>
    <w:rsid w:val="00700900"/>
    <w:rsid w:val="00706B4C"/>
    <w:rsid w:val="00706EAB"/>
    <w:rsid w:val="00707409"/>
    <w:rsid w:val="00727290"/>
    <w:rsid w:val="00730A5B"/>
    <w:rsid w:val="00733CB9"/>
    <w:rsid w:val="00736851"/>
    <w:rsid w:val="00746BF2"/>
    <w:rsid w:val="00755E75"/>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7F119B"/>
    <w:rsid w:val="00803525"/>
    <w:rsid w:val="008057C7"/>
    <w:rsid w:val="00807A31"/>
    <w:rsid w:val="008143F5"/>
    <w:rsid w:val="0081752E"/>
    <w:rsid w:val="00821292"/>
    <w:rsid w:val="00824447"/>
    <w:rsid w:val="00843311"/>
    <w:rsid w:val="00847199"/>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12467"/>
    <w:rsid w:val="00915AAE"/>
    <w:rsid w:val="00920ABD"/>
    <w:rsid w:val="00921CB7"/>
    <w:rsid w:val="0092468F"/>
    <w:rsid w:val="00926BCC"/>
    <w:rsid w:val="00933017"/>
    <w:rsid w:val="00936504"/>
    <w:rsid w:val="009404DC"/>
    <w:rsid w:val="0094150B"/>
    <w:rsid w:val="00942DDD"/>
    <w:rsid w:val="00951624"/>
    <w:rsid w:val="0095671E"/>
    <w:rsid w:val="00967F83"/>
    <w:rsid w:val="009709B0"/>
    <w:rsid w:val="009739A5"/>
    <w:rsid w:val="0098101D"/>
    <w:rsid w:val="00984864"/>
    <w:rsid w:val="009A3089"/>
    <w:rsid w:val="009A377F"/>
    <w:rsid w:val="009A4AF0"/>
    <w:rsid w:val="009B5C6F"/>
    <w:rsid w:val="009D0226"/>
    <w:rsid w:val="009D6EDC"/>
    <w:rsid w:val="009E10DE"/>
    <w:rsid w:val="009E3575"/>
    <w:rsid w:val="009F161E"/>
    <w:rsid w:val="009F2383"/>
    <w:rsid w:val="00A00D95"/>
    <w:rsid w:val="00A1170D"/>
    <w:rsid w:val="00A122EF"/>
    <w:rsid w:val="00A1660B"/>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997"/>
    <w:rsid w:val="00AC4C8C"/>
    <w:rsid w:val="00AD1A16"/>
    <w:rsid w:val="00AD7659"/>
    <w:rsid w:val="00AF0535"/>
    <w:rsid w:val="00AF30B4"/>
    <w:rsid w:val="00B056A6"/>
    <w:rsid w:val="00B071BB"/>
    <w:rsid w:val="00B13531"/>
    <w:rsid w:val="00B15711"/>
    <w:rsid w:val="00B2219D"/>
    <w:rsid w:val="00B33478"/>
    <w:rsid w:val="00B4431A"/>
    <w:rsid w:val="00B47E46"/>
    <w:rsid w:val="00B54335"/>
    <w:rsid w:val="00B607D9"/>
    <w:rsid w:val="00B66B3C"/>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A3C4C"/>
    <w:rsid w:val="00CA45A1"/>
    <w:rsid w:val="00CD1AD7"/>
    <w:rsid w:val="00CD218B"/>
    <w:rsid w:val="00CD3022"/>
    <w:rsid w:val="00CE0F4E"/>
    <w:rsid w:val="00CE77D7"/>
    <w:rsid w:val="00D1451C"/>
    <w:rsid w:val="00D403C3"/>
    <w:rsid w:val="00D4731D"/>
    <w:rsid w:val="00D52520"/>
    <w:rsid w:val="00D55187"/>
    <w:rsid w:val="00D55F9B"/>
    <w:rsid w:val="00D62DB4"/>
    <w:rsid w:val="00D645B9"/>
    <w:rsid w:val="00D649CD"/>
    <w:rsid w:val="00D65759"/>
    <w:rsid w:val="00D84EFA"/>
    <w:rsid w:val="00DA0409"/>
    <w:rsid w:val="00DA20ED"/>
    <w:rsid w:val="00DA2CF2"/>
    <w:rsid w:val="00DA4E8E"/>
    <w:rsid w:val="00DA4FBF"/>
    <w:rsid w:val="00DA7EE0"/>
    <w:rsid w:val="00DC130F"/>
    <w:rsid w:val="00DD181D"/>
    <w:rsid w:val="00DD26EA"/>
    <w:rsid w:val="00DE25C2"/>
    <w:rsid w:val="00DF1E78"/>
    <w:rsid w:val="00DF26FD"/>
    <w:rsid w:val="00E229DB"/>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5E42"/>
    <w:rsid w:val="00EC60C0"/>
    <w:rsid w:val="00ED0C76"/>
    <w:rsid w:val="00ED432F"/>
    <w:rsid w:val="00EE0510"/>
    <w:rsid w:val="00F01FB9"/>
    <w:rsid w:val="00F044D0"/>
    <w:rsid w:val="00F04F2B"/>
    <w:rsid w:val="00F0518A"/>
    <w:rsid w:val="00F12C12"/>
    <w:rsid w:val="00F1422F"/>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87BC5"/>
    <w:rsid w:val="00F96BAE"/>
    <w:rsid w:val="00FB0A8D"/>
    <w:rsid w:val="00FB2AB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uperawesomevectors.deviantart.com/art/Shark-Cartoon-Free-Vector-Illustration-643399222" TargetMode="External"/><Relationship Id="rId42" Type="http://schemas.openxmlformats.org/officeDocument/2006/relationships/image" Target="media/image14.png"/><Relationship Id="rId47" Type="http://schemas.openxmlformats.org/officeDocument/2006/relationships/diagramColors" Target="diagrams/colors1.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0.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8.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image" Target="media/image2.png"/><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lickr.com/photos/falcon1961/3304306800/" TargetMode="External"/><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image" Target="media/image9.png"/><Relationship Id="rId50" Type="http://schemas.openxmlformats.org/officeDocument/2006/relationships/diagramLayout" Target="diagrams/layout2.xml"/><Relationship Id="rId55" Type="http://schemas.openxmlformats.org/officeDocument/2006/relationships/diagramLayout" Target="diagrams/layout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302168"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302168"/>
    <w:rsid w:val="006B0357"/>
    <w:rsid w:val="00B548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5</TotalTime>
  <Pages>5</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Jake Vanderkruk</cp:lastModifiedBy>
  <cp:revision>4</cp:revision>
  <dcterms:created xsi:type="dcterms:W3CDTF">2022-04-01T06:33:00Z</dcterms:created>
  <dcterms:modified xsi:type="dcterms:W3CDTF">2022-04-01T06:35:00Z</dcterms:modified>
</cp:coreProperties>
</file>